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CBC9" w14:textId="77777777" w:rsidR="00924BC2" w:rsidRDefault="00924BC2">
      <w:pPr>
        <w:spacing w:after="0" w:line="240" w:lineRule="auto"/>
      </w:pPr>
      <w:r>
        <w:separator/>
      </w:r>
    </w:p>
    <w:p w14:paraId="31AB9924" w14:textId="77777777" w:rsidR="00924BC2" w:rsidRDefault="00924BC2"/>
    <w:p w14:paraId="1F1EB99F" w14:textId="77777777" w:rsidR="00924BC2" w:rsidRDefault="00924BC2"/>
  </w:endnote>
  <w:endnote w:type="continuationSeparator" w:id="0">
    <w:p w14:paraId="08473FC4" w14:textId="77777777" w:rsidR="00924BC2" w:rsidRDefault="00924BC2">
      <w:pPr>
        <w:spacing w:after="0" w:line="240" w:lineRule="auto"/>
      </w:pPr>
      <w:r>
        <w:continuationSeparator/>
      </w:r>
    </w:p>
    <w:p w14:paraId="3066002C" w14:textId="77777777" w:rsidR="00924BC2" w:rsidRDefault="00924BC2"/>
    <w:p w14:paraId="542153C7" w14:textId="77777777" w:rsidR="00924BC2" w:rsidRDefault="00924B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570C" w14:textId="77777777" w:rsidR="00924BC2" w:rsidRDefault="00924BC2">
      <w:pPr>
        <w:spacing w:after="0" w:line="240" w:lineRule="auto"/>
      </w:pPr>
      <w:r>
        <w:separator/>
      </w:r>
    </w:p>
    <w:p w14:paraId="2E06210E" w14:textId="77777777" w:rsidR="00924BC2" w:rsidRDefault="00924BC2"/>
    <w:p w14:paraId="3C2EEAAE" w14:textId="77777777" w:rsidR="00924BC2" w:rsidRDefault="00924BC2"/>
  </w:footnote>
  <w:footnote w:type="continuationSeparator" w:id="0">
    <w:p w14:paraId="3962F29C" w14:textId="77777777" w:rsidR="00924BC2" w:rsidRDefault="00924BC2">
      <w:pPr>
        <w:spacing w:after="0" w:line="240" w:lineRule="auto"/>
      </w:pPr>
      <w:r>
        <w:continuationSeparator/>
      </w:r>
    </w:p>
    <w:p w14:paraId="2402251D" w14:textId="77777777" w:rsidR="00924BC2" w:rsidRDefault="00924BC2"/>
    <w:p w14:paraId="0156863B" w14:textId="77777777" w:rsidR="00924BC2" w:rsidRDefault="00924B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13747E3"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8392B">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8392B">
            <w:rPr>
              <w:noProof/>
            </w:rPr>
            <w:instrText>Important Notes</w:instrText>
          </w:r>
          <w:r w:rsidR="00982EEA">
            <w:rPr>
              <w:noProof/>
            </w:rPr>
            <w:fldChar w:fldCharType="end"/>
          </w:r>
          <w:r>
            <w:instrText xml:space="preserve"> </w:instrText>
          </w:r>
          <w:r>
            <w:fldChar w:fldCharType="separate"/>
          </w:r>
          <w:r w:rsidR="0068392B">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545</TotalTime>
  <Pages>7</Pages>
  <Words>988</Words>
  <Characters>5638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كارتيك سرينيفاسان  باريمالا</cp:lastModifiedBy>
  <cp:revision>80</cp:revision>
  <cp:lastPrinted>2022-02-16T16:04:00Z</cp:lastPrinted>
  <dcterms:created xsi:type="dcterms:W3CDTF">2025-02-13T09:24:00Z</dcterms:created>
  <dcterms:modified xsi:type="dcterms:W3CDTF">2026-07-07T09:51:00Z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